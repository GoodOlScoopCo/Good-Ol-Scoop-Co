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7F7F7F" w:themeFill="text1" w:themeFillTint="80"/>
        <w:tblCellMar>
          <w:top w:w="173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790"/>
        <w:gridCol w:w="2970"/>
      </w:tblGrid>
      <w:tr w:rsidR="0020055B" w14:paraId="48BAE186" w14:textId="77777777" w:rsidTr="0020055B">
        <w:trPr>
          <w:trHeight w:val="997"/>
        </w:trPr>
        <w:tc>
          <w:tcPr>
            <w:tcW w:w="11520" w:type="dxa"/>
            <w:gridSpan w:val="4"/>
            <w:tcBorders>
              <w:bottom w:val="single" w:sz="4" w:space="0" w:color="404040" w:themeColor="text1" w:themeTint="BF"/>
            </w:tcBorders>
            <w:shd w:val="clear" w:color="auto" w:fill="E22B00"/>
            <w:vAlign w:val="center"/>
          </w:tcPr>
          <w:p w14:paraId="6C63B8F1" w14:textId="77777777" w:rsidR="0020055B" w:rsidRPr="00152743" w:rsidRDefault="003459D6" w:rsidP="00F9149E">
            <w:pPr>
              <w:ind w:right="360" w:firstLine="180"/>
              <w:jc w:val="center"/>
              <w:rPr>
                <w:rFonts w:ascii="Gill Sans MT" w:hAnsi="Gill Sans MT"/>
                <w:color w:val="FFFFFF" w:themeColor="background1"/>
                <w:sz w:val="22"/>
                <w:szCs w:val="22"/>
              </w:rPr>
            </w:pPr>
            <w:r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Letter of Resignation</w:t>
            </w:r>
          </w:p>
        </w:tc>
      </w:tr>
      <w:tr w:rsidR="005379C5" w14:paraId="4B585D80" w14:textId="77777777" w:rsidTr="00052CCE">
        <w:tc>
          <w:tcPr>
            <w:tcW w:w="2880" w:type="dxa"/>
            <w:tcBorders>
              <w:top w:val="single" w:sz="4" w:space="0" w:color="404040" w:themeColor="text1" w:themeTint="BF"/>
            </w:tcBorders>
            <w:shd w:val="clear" w:color="auto" w:fill="auto"/>
          </w:tcPr>
          <w:p w14:paraId="446AA1C7" w14:textId="77777777" w:rsidR="005379C5" w:rsidRPr="00052CCE" w:rsidRDefault="005379C5" w:rsidP="0080526F">
            <w:pPr>
              <w:spacing w:line="360" w:lineRule="auto"/>
              <w:ind w:right="360" w:firstLine="180"/>
              <w:rPr>
                <w:rFonts w:ascii="Gill Sans MT" w:hAnsi="Gill Sans MT"/>
                <w:b/>
                <w:sz w:val="22"/>
                <w:szCs w:val="22"/>
              </w:rPr>
            </w:pPr>
            <w:r w:rsidRPr="00052CCE">
              <w:rPr>
                <w:rFonts w:ascii="Gill Sans MT" w:hAnsi="Gill Sans MT"/>
                <w:b/>
                <w:sz w:val="22"/>
                <w:szCs w:val="22"/>
              </w:rPr>
              <w:t>Employee Name:</w:t>
            </w:r>
          </w:p>
          <w:p w14:paraId="49CD2FCD" w14:textId="77777777" w:rsidR="005379C5" w:rsidRPr="00052CCE" w:rsidRDefault="005379C5" w:rsidP="0080526F">
            <w:pPr>
              <w:spacing w:line="360" w:lineRule="auto"/>
              <w:ind w:right="360" w:firstLine="180"/>
              <w:rPr>
                <w:rFonts w:ascii="Gill Sans MT" w:hAnsi="Gill Sans MT"/>
                <w:b/>
                <w:sz w:val="22"/>
                <w:szCs w:val="22"/>
              </w:rPr>
            </w:pPr>
            <w:r w:rsidRPr="00052CCE">
              <w:rPr>
                <w:rFonts w:ascii="Gill Sans MT" w:hAnsi="Gill Sans MT"/>
                <w:b/>
                <w:sz w:val="22"/>
                <w:szCs w:val="22"/>
              </w:rPr>
              <w:t>Hire Date:</w:t>
            </w:r>
            <w:r w:rsidRPr="00052CCE">
              <w:rPr>
                <w:rFonts w:ascii="Gill Sans MT" w:hAnsi="Gill Sans MT"/>
                <w:b/>
                <w:sz w:val="22"/>
                <w:szCs w:val="22"/>
              </w:rPr>
              <w:tab/>
            </w:r>
            <w:r w:rsidRPr="00052CCE">
              <w:rPr>
                <w:rFonts w:ascii="Gill Sans MT" w:hAnsi="Gill Sans MT"/>
                <w:b/>
                <w:sz w:val="22"/>
                <w:szCs w:val="22"/>
              </w:rPr>
              <w:tab/>
            </w:r>
          </w:p>
          <w:p w14:paraId="5FAFA383" w14:textId="1E367F30" w:rsidR="003459D6" w:rsidRPr="00052CCE" w:rsidRDefault="003459D6" w:rsidP="0080526F">
            <w:pPr>
              <w:spacing w:line="360" w:lineRule="auto"/>
              <w:ind w:right="360" w:firstLine="180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404040" w:themeColor="text1" w:themeTint="BF"/>
            </w:tcBorders>
            <w:shd w:val="clear" w:color="auto" w:fill="auto"/>
          </w:tcPr>
          <w:p w14:paraId="7020C2D6" w14:textId="77777777" w:rsidR="00C71643" w:rsidRPr="00052CCE" w:rsidRDefault="00CA539F" w:rsidP="00C71643">
            <w:pPr>
              <w:spacing w:line="360" w:lineRule="auto"/>
              <w:ind w:right="360" w:firstLine="180"/>
              <w:jc w:val="right"/>
              <w:rPr>
                <w:rFonts w:ascii="Gill Sans MT" w:hAnsi="Gill Sans MT"/>
                <w:color w:val="A6A6A6" w:themeColor="background1" w:themeShade="A6"/>
                <w:sz w:val="22"/>
                <w:szCs w:val="22"/>
              </w:rPr>
            </w:pPr>
            <w:sdt>
              <w:sdtPr>
                <w:rPr>
                  <w:rFonts w:ascii="Gill Sans MT" w:hAnsi="Gill Sans MT"/>
                  <w:color w:val="A6A6A6" w:themeColor="background1" w:themeShade="A6"/>
                  <w:sz w:val="22"/>
                  <w:szCs w:val="22"/>
                </w:rPr>
                <w:alias w:val="Name"/>
                <w:tag w:val="Name"/>
                <w:id w:val="-1895342802"/>
                <w:placeholder>
                  <w:docPart w:val="0568DBD8B378481191D3EBCA54ECE37A"/>
                </w:placeholder>
                <w:showingPlcHdr/>
                <w:text/>
              </w:sdtPr>
              <w:sdtEndPr>
                <w:rPr>
                  <w:color w:val="A6A6A6" w:themeColor="background1" w:themeShade="A6"/>
                </w:rPr>
              </w:sdtEndPr>
              <w:sdtContent>
                <w:r w:rsidR="006B0F90" w:rsidRPr="00052CCE">
                  <w:rPr>
                    <w:rStyle w:val="PlaceholderText"/>
                    <w:color w:val="A6A6A6" w:themeColor="background1" w:themeShade="A6"/>
                  </w:rPr>
                  <w:t>Enter Employee Name</w:t>
                </w:r>
              </w:sdtContent>
            </w:sdt>
          </w:p>
          <w:p w14:paraId="33DF7B50" w14:textId="77777777" w:rsidR="005379C5" w:rsidRPr="00052CCE" w:rsidRDefault="00CA539F" w:rsidP="006B0F90">
            <w:pPr>
              <w:spacing w:line="360" w:lineRule="auto"/>
              <w:ind w:right="360" w:firstLine="180"/>
              <w:jc w:val="right"/>
              <w:rPr>
                <w:rFonts w:ascii="Gill Sans MT" w:hAnsi="Gill Sans MT"/>
                <w:color w:val="A6A6A6" w:themeColor="background1" w:themeShade="A6"/>
                <w:sz w:val="22"/>
                <w:szCs w:val="22"/>
              </w:rPr>
            </w:pPr>
            <w:sdt>
              <w:sdtPr>
                <w:rPr>
                  <w:rFonts w:ascii="Gill Sans MT" w:hAnsi="Gill Sans MT"/>
                  <w:color w:val="A6A6A6" w:themeColor="background1" w:themeShade="A6"/>
                  <w:sz w:val="22"/>
                  <w:szCs w:val="22"/>
                </w:rPr>
                <w:alias w:val="Hire Date"/>
                <w:tag w:val="Hire Date"/>
                <w:id w:val="395400353"/>
                <w:placeholder>
                  <w:docPart w:val="A980F987A5ED4E76822A12AA915003F0"/>
                </w:placeholder>
                <w:showingPlcHdr/>
                <w:date>
                  <w:dateFormat w:val="M/d/yy"/>
                  <w:lid w:val="en-US"/>
                  <w:storeMappedDataAs w:val="dateTime"/>
                  <w:calendar w:val="gregorian"/>
                </w:date>
              </w:sdtPr>
              <w:sdtEndPr>
                <w:rPr>
                  <w:color w:val="A6A6A6" w:themeColor="background1" w:themeShade="A6"/>
                </w:rPr>
              </w:sdtEndPr>
              <w:sdtContent>
                <w:r w:rsidR="006B0F90" w:rsidRPr="00052CCE">
                  <w:rPr>
                    <w:rStyle w:val="PlaceholderText"/>
                    <w:color w:val="A6A6A6" w:themeColor="background1" w:themeShade="A6"/>
                  </w:rPr>
                  <w:t>Enter Employee Hire Date</w:t>
                </w:r>
              </w:sdtContent>
            </w:sdt>
          </w:p>
          <w:p w14:paraId="1F8A7160" w14:textId="0DB46583" w:rsidR="003459D6" w:rsidRPr="00052CCE" w:rsidRDefault="003459D6" w:rsidP="003459D6">
            <w:pPr>
              <w:spacing w:line="360" w:lineRule="auto"/>
              <w:ind w:right="360" w:firstLine="180"/>
              <w:jc w:val="right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790" w:type="dxa"/>
            <w:tcBorders>
              <w:top w:val="single" w:sz="4" w:space="0" w:color="404040" w:themeColor="text1" w:themeTint="BF"/>
            </w:tcBorders>
            <w:shd w:val="clear" w:color="auto" w:fill="auto"/>
          </w:tcPr>
          <w:p w14:paraId="1D2C2407" w14:textId="77777777" w:rsidR="005379C5" w:rsidRPr="00052CCE" w:rsidRDefault="005379C5" w:rsidP="005379C5">
            <w:pPr>
              <w:spacing w:line="360" w:lineRule="auto"/>
              <w:ind w:right="360" w:firstLine="180"/>
              <w:rPr>
                <w:rFonts w:ascii="Gill Sans MT" w:hAnsi="Gill Sans MT"/>
                <w:b/>
                <w:sz w:val="22"/>
                <w:szCs w:val="22"/>
              </w:rPr>
            </w:pPr>
            <w:r w:rsidRPr="00052CCE">
              <w:rPr>
                <w:rFonts w:ascii="Gill Sans MT" w:hAnsi="Gill Sans MT"/>
                <w:b/>
                <w:sz w:val="22"/>
                <w:szCs w:val="22"/>
              </w:rPr>
              <w:t>Employee ID:</w:t>
            </w:r>
          </w:p>
          <w:p w14:paraId="416EE434" w14:textId="77777777" w:rsidR="005379C5" w:rsidRPr="00052CCE" w:rsidRDefault="00F2634A" w:rsidP="005379C5">
            <w:pPr>
              <w:spacing w:line="360" w:lineRule="auto"/>
              <w:ind w:right="360" w:firstLine="180"/>
              <w:rPr>
                <w:rFonts w:ascii="Gill Sans MT" w:hAnsi="Gill Sans MT"/>
                <w:b/>
                <w:sz w:val="22"/>
                <w:szCs w:val="22"/>
              </w:rPr>
            </w:pPr>
            <w:r w:rsidRPr="00052CCE">
              <w:rPr>
                <w:rFonts w:ascii="Gill Sans MT" w:hAnsi="Gill Sans MT"/>
                <w:b/>
                <w:sz w:val="22"/>
                <w:szCs w:val="22"/>
              </w:rPr>
              <w:t>Assigned Location:</w:t>
            </w:r>
          </w:p>
          <w:p w14:paraId="5635798E" w14:textId="77777777" w:rsidR="003459D6" w:rsidRPr="00052CCE" w:rsidRDefault="003459D6" w:rsidP="005379C5">
            <w:pPr>
              <w:spacing w:line="360" w:lineRule="auto"/>
              <w:ind w:right="360" w:firstLine="180"/>
              <w:rPr>
                <w:rFonts w:ascii="Gill Sans MT" w:hAnsi="Gill Sans MT"/>
                <w:b/>
                <w:sz w:val="22"/>
                <w:szCs w:val="22"/>
              </w:rPr>
            </w:pPr>
            <w:r w:rsidRPr="00052CCE">
              <w:rPr>
                <w:rFonts w:ascii="Gill Sans MT" w:hAnsi="Gill Sans MT"/>
                <w:b/>
                <w:sz w:val="22"/>
                <w:szCs w:val="22"/>
              </w:rPr>
              <w:t>Job Title:</w:t>
            </w:r>
          </w:p>
        </w:tc>
        <w:tc>
          <w:tcPr>
            <w:tcW w:w="2970" w:type="dxa"/>
            <w:tcBorders>
              <w:top w:val="single" w:sz="4" w:space="0" w:color="404040" w:themeColor="text1" w:themeTint="BF"/>
            </w:tcBorders>
            <w:shd w:val="clear" w:color="auto" w:fill="auto"/>
          </w:tcPr>
          <w:p w14:paraId="5C850E2E" w14:textId="77777777" w:rsidR="005379C5" w:rsidRPr="00052CCE" w:rsidRDefault="00CA539F" w:rsidP="005379C5">
            <w:pPr>
              <w:spacing w:line="360" w:lineRule="auto"/>
              <w:ind w:right="360" w:firstLine="180"/>
              <w:jc w:val="right"/>
              <w:rPr>
                <w:rFonts w:ascii="Gill Sans MT" w:hAnsi="Gill Sans MT"/>
                <w:color w:val="A6A6A6" w:themeColor="background1" w:themeShade="A6"/>
                <w:sz w:val="22"/>
                <w:szCs w:val="22"/>
              </w:rPr>
            </w:pPr>
            <w:sdt>
              <w:sdtPr>
                <w:rPr>
                  <w:rFonts w:ascii="Gill Sans MT" w:hAnsi="Gill Sans MT"/>
                  <w:color w:val="A6A6A6" w:themeColor="background1" w:themeShade="A6"/>
                  <w:sz w:val="22"/>
                  <w:szCs w:val="22"/>
                </w:rPr>
                <w:alias w:val="Employee ID"/>
                <w:tag w:val="Employee ID"/>
                <w:id w:val="-78441850"/>
                <w:placeholder>
                  <w:docPart w:val="C417043C7E014AFFAB4D6F61F69BB278"/>
                </w:placeholder>
                <w:showingPlcHdr/>
                <w:text/>
              </w:sdtPr>
              <w:sdtEndPr>
                <w:rPr>
                  <w:color w:val="A6A6A6" w:themeColor="background1" w:themeShade="A6"/>
                </w:rPr>
              </w:sdtEndPr>
              <w:sdtContent>
                <w:r w:rsidR="006B0F90" w:rsidRPr="00052CCE">
                  <w:rPr>
                    <w:rStyle w:val="PlaceholderText"/>
                    <w:color w:val="A6A6A6" w:themeColor="background1" w:themeShade="A6"/>
                  </w:rPr>
                  <w:t>Enter Employee ID</w:t>
                </w:r>
              </w:sdtContent>
            </w:sdt>
          </w:p>
          <w:p w14:paraId="777DF37E" w14:textId="77777777" w:rsidR="005379C5" w:rsidRPr="00052CCE" w:rsidRDefault="00CA539F" w:rsidP="006B0F90">
            <w:pPr>
              <w:spacing w:line="360" w:lineRule="auto"/>
              <w:ind w:right="360" w:firstLine="180"/>
              <w:jc w:val="right"/>
              <w:rPr>
                <w:rFonts w:ascii="Gill Sans MT" w:hAnsi="Gill Sans MT"/>
                <w:color w:val="A6A6A6" w:themeColor="background1" w:themeShade="A6"/>
                <w:sz w:val="22"/>
                <w:szCs w:val="22"/>
              </w:rPr>
            </w:pPr>
            <w:sdt>
              <w:sdtPr>
                <w:rPr>
                  <w:rFonts w:ascii="Gill Sans MT" w:hAnsi="Gill Sans MT"/>
                  <w:color w:val="A6A6A6" w:themeColor="background1" w:themeShade="A6"/>
                  <w:sz w:val="22"/>
                  <w:szCs w:val="22"/>
                </w:rPr>
                <w:alias w:val="Location"/>
                <w:tag w:val="Location"/>
                <w:id w:val="134233990"/>
                <w:placeholder>
                  <w:docPart w:val="ED96E692416B40E5A4F11681A06BE82D"/>
                </w:placeholder>
                <w:showingPlcHdr/>
                <w:comboBox>
                  <w:listItem w:displayText="Alvin" w:value="Alvin"/>
                  <w:listItem w:displayText="Bartlesville" w:value="Bartlesville"/>
                  <w:listItem w:displayText="Beechnut" w:value="Beechnut"/>
                  <w:listItem w:displayText="Bellaire" w:value="Bellaire"/>
                  <w:listItem w:displayText="Brownsville" w:value="Brownsville"/>
                  <w:listItem w:displayText="Corporate Office" w:value="Corporate Office"/>
                  <w:listItem w:displayText="EPP 1" w:value="EPP 1"/>
                  <w:listItem w:displayText="EPP 2" w:value="EPP 2"/>
                  <w:listItem w:displayText="Friendswood" w:value="Friendswood"/>
                  <w:listItem w:displayText="Gessner" w:value="Gessner"/>
                  <w:listItem w:displayText="Harlingen" w:value="Harlingen"/>
                  <w:listItem w:displayText="Kingwood" w:value="Kingwood"/>
                  <w:listItem w:displayText="Kleinwood" w:value="Kleinwood"/>
                  <w:listItem w:displayText="La Palmera" w:value="La Palmera"/>
                  <w:listItem w:displayText="Laredo" w:value="Laredo"/>
                  <w:listItem w:displayText="McColl" w:value="McColl"/>
                  <w:listItem w:displayText="Owasso" w:value="Owasso"/>
                  <w:listItem w:displayText="Palmhurst" w:value="Palmhurst"/>
                  <w:listItem w:displayText="Pharr" w:value="Pharr"/>
                  <w:listItem w:displayText="Saratoga" w:value="Saratoga"/>
                </w:comboBox>
              </w:sdtPr>
              <w:sdtEndPr>
                <w:rPr>
                  <w:color w:val="A6A6A6" w:themeColor="background1" w:themeShade="A6"/>
                </w:rPr>
              </w:sdtEndPr>
              <w:sdtContent>
                <w:r w:rsidR="006B0F90" w:rsidRPr="00052CCE">
                  <w:rPr>
                    <w:rStyle w:val="PlaceholderText"/>
                    <w:color w:val="A6A6A6" w:themeColor="background1" w:themeShade="A6"/>
                  </w:rPr>
                  <w:t>Select Assigned Location</w:t>
                </w:r>
              </w:sdtContent>
            </w:sdt>
          </w:p>
          <w:sdt>
            <w:sdtPr>
              <w:rPr>
                <w:rFonts w:ascii="Gill Sans MT" w:hAnsi="Gill Sans MT"/>
                <w:color w:val="A6A6A6" w:themeColor="background1" w:themeShade="A6"/>
                <w:sz w:val="22"/>
                <w:szCs w:val="22"/>
              </w:rPr>
              <w:alias w:val="Job Title"/>
              <w:tag w:val="Job Title"/>
              <w:id w:val="-1377998715"/>
              <w:placeholder>
                <w:docPart w:val="3522D8F510994E68907926C42E36EE5F"/>
              </w:placeholder>
              <w:showingPlcHdr/>
              <w:text/>
            </w:sdtPr>
            <w:sdtEndPr>
              <w:rPr>
                <w:color w:val="A6A6A6" w:themeColor="background1" w:themeShade="A6"/>
              </w:rPr>
            </w:sdtEndPr>
            <w:sdtContent>
              <w:p w14:paraId="35F3217C" w14:textId="77777777" w:rsidR="003459D6" w:rsidRPr="00052CCE" w:rsidRDefault="003459D6" w:rsidP="003459D6">
                <w:pPr>
                  <w:spacing w:line="360" w:lineRule="auto"/>
                  <w:ind w:right="360" w:firstLine="180"/>
                  <w:jc w:val="right"/>
                  <w:rPr>
                    <w:rFonts w:ascii="Gill Sans MT" w:hAnsi="Gill Sans MT"/>
                    <w:sz w:val="22"/>
                    <w:szCs w:val="22"/>
                  </w:rPr>
                </w:pPr>
                <w:r w:rsidRPr="00052CCE">
                  <w:rPr>
                    <w:rStyle w:val="PlaceholderText"/>
                    <w:color w:val="A6A6A6" w:themeColor="background1" w:themeShade="A6"/>
                  </w:rPr>
                  <w:t>Job Title</w:t>
                </w:r>
              </w:p>
            </w:sdtContent>
          </w:sdt>
        </w:tc>
      </w:tr>
    </w:tbl>
    <w:p w14:paraId="1807CDF8" w14:textId="445F02C0" w:rsidR="003459D6" w:rsidRDefault="003459D6" w:rsidP="00152743">
      <w:pPr>
        <w:ind w:right="360" w:firstLine="270"/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>Today’s Date and Time:</w:t>
      </w:r>
      <w:r>
        <w:rPr>
          <w:rFonts w:ascii="Gill Sans MT" w:hAnsi="Gill Sans MT"/>
          <w:b/>
          <w:color w:val="000000" w:themeColor="text1"/>
          <w:sz w:val="22"/>
          <w:szCs w:val="22"/>
        </w:rPr>
        <w:tab/>
      </w:r>
      <w:r>
        <w:rPr>
          <w:rFonts w:ascii="Gill Sans MT" w:hAnsi="Gill Sans MT"/>
          <w:b/>
          <w:color w:val="000000" w:themeColor="text1"/>
          <w:sz w:val="22"/>
          <w:szCs w:val="22"/>
        </w:rPr>
        <w:tab/>
      </w:r>
      <w:r w:rsidRPr="003459D6">
        <w:rPr>
          <w:rFonts w:ascii="Gill Sans MT" w:hAnsi="Gill Sans MT"/>
          <w:color w:val="000000" w:themeColor="text1"/>
          <w:sz w:val="22"/>
          <w:szCs w:val="22"/>
        </w:rPr>
        <w:fldChar w:fldCharType="begin"/>
      </w:r>
      <w:r w:rsidRPr="003459D6">
        <w:rPr>
          <w:rFonts w:ascii="Gill Sans MT" w:hAnsi="Gill Sans MT"/>
          <w:color w:val="000000" w:themeColor="text1"/>
          <w:sz w:val="22"/>
          <w:szCs w:val="22"/>
        </w:rPr>
        <w:instrText xml:space="preserve"> DATE \@ "M/d/yy h:mm am/pm" </w:instrText>
      </w:r>
      <w:r w:rsidRPr="003459D6">
        <w:rPr>
          <w:rFonts w:ascii="Gill Sans MT" w:hAnsi="Gill Sans MT"/>
          <w:color w:val="000000" w:themeColor="text1"/>
          <w:sz w:val="22"/>
          <w:szCs w:val="22"/>
        </w:rPr>
        <w:fldChar w:fldCharType="separate"/>
      </w:r>
      <w:r w:rsidR="00052CCE">
        <w:rPr>
          <w:rFonts w:ascii="Gill Sans MT" w:hAnsi="Gill Sans MT"/>
          <w:noProof/>
          <w:color w:val="000000" w:themeColor="text1"/>
          <w:sz w:val="22"/>
          <w:szCs w:val="22"/>
        </w:rPr>
        <w:t>7/16/21 4:22 PM</w:t>
      </w:r>
      <w:r w:rsidRPr="003459D6">
        <w:rPr>
          <w:rFonts w:ascii="Gill Sans MT" w:hAnsi="Gill Sans MT"/>
          <w:color w:val="000000" w:themeColor="text1"/>
          <w:sz w:val="22"/>
          <w:szCs w:val="22"/>
        </w:rPr>
        <w:fldChar w:fldCharType="end"/>
      </w:r>
      <w:r>
        <w:rPr>
          <w:rFonts w:ascii="Gill Sans MT" w:hAnsi="Gill Sans MT"/>
          <w:color w:val="000000" w:themeColor="text1"/>
          <w:sz w:val="22"/>
          <w:szCs w:val="22"/>
        </w:rPr>
        <w:tab/>
      </w:r>
    </w:p>
    <w:p w14:paraId="7E756E18" w14:textId="77777777" w:rsidR="00152743" w:rsidRPr="00152743" w:rsidRDefault="003459D6" w:rsidP="00152743">
      <w:pPr>
        <w:ind w:right="360" w:firstLine="270"/>
        <w:rPr>
          <w:rFonts w:ascii="Gill Sans MT" w:hAnsi="Gill Sans MT"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>Last Day of Employment</w:t>
      </w:r>
      <w:r w:rsidR="00152743" w:rsidRPr="002F0643">
        <w:rPr>
          <w:rFonts w:ascii="Gill Sans MT" w:hAnsi="Gill Sans MT"/>
          <w:b/>
          <w:color w:val="000000" w:themeColor="text1"/>
          <w:sz w:val="22"/>
          <w:szCs w:val="22"/>
        </w:rPr>
        <w:t>:</w:t>
      </w:r>
      <w:r w:rsidR="002F0643">
        <w:rPr>
          <w:rFonts w:ascii="Gill Sans MT" w:hAnsi="Gill Sans MT"/>
          <w:color w:val="000000" w:themeColor="text1"/>
          <w:sz w:val="22"/>
          <w:szCs w:val="22"/>
        </w:rPr>
        <w:tab/>
      </w:r>
      <w:sdt>
        <w:sdtPr>
          <w:rPr>
            <w:rFonts w:ascii="Gill Sans MT" w:hAnsi="Gill Sans MT"/>
            <w:color w:val="000000" w:themeColor="text1"/>
            <w:sz w:val="22"/>
            <w:szCs w:val="22"/>
          </w:rPr>
          <w:alias w:val="Last Day of Employment"/>
          <w:tag w:val="Last Day of Employment"/>
          <w:id w:val="2023347077"/>
          <w:placeholder>
            <w:docPart w:val="EA269832964A4C3797F8EA2D7606CDD4"/>
          </w:placeholder>
          <w:showingPlcHdr/>
          <w:date>
            <w:dateFormat w:val="M/d/yy"/>
            <w:lid w:val="en-US"/>
            <w:storeMappedDataAs w:val="dateTime"/>
            <w:calendar w:val="gregorian"/>
          </w:date>
        </w:sdtPr>
        <w:sdtEndPr/>
        <w:sdtContent>
          <w:r w:rsidRPr="003459D6">
            <w:rPr>
              <w:rStyle w:val="PlaceholderText"/>
              <w:rFonts w:ascii="Gill Sans MT" w:hAnsi="Gill Sans MT"/>
              <w:sz w:val="22"/>
              <w:szCs w:val="22"/>
            </w:rPr>
            <w:t>Last Day of Employment</w:t>
          </w:r>
        </w:sdtContent>
      </w:sdt>
    </w:p>
    <w:p w14:paraId="7A0D8819" w14:textId="77777777" w:rsidR="007B3220" w:rsidRPr="002F0643" w:rsidRDefault="003459D6" w:rsidP="007B3220">
      <w:pPr>
        <w:ind w:left="2880" w:right="360" w:hanging="2610"/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>Reason for Resignation:</w:t>
      </w:r>
    </w:p>
    <w:sdt>
      <w:sdtPr>
        <w:rPr>
          <w:rFonts w:ascii="Gill Sans MT" w:hAnsi="Gill Sans MT"/>
          <w:color w:val="000000" w:themeColor="text1"/>
          <w:sz w:val="22"/>
          <w:szCs w:val="22"/>
        </w:rPr>
        <w:alias w:val="Reason for Resignation"/>
        <w:tag w:val="Reason for Resignation"/>
        <w:id w:val="-1398748774"/>
        <w:placeholder>
          <w:docPart w:val="9BC1877AB8A24B7C825E1F2A7F928A58"/>
        </w:placeholder>
        <w:showingPlcHdr/>
        <w:text w:multiLine="1"/>
      </w:sdtPr>
      <w:sdtEndPr/>
      <w:sdtContent>
        <w:p w14:paraId="742B312C" w14:textId="77777777" w:rsidR="007B3220" w:rsidRPr="003459D6" w:rsidRDefault="003459D6" w:rsidP="00FF42CD">
          <w:pPr>
            <w:ind w:left="270" w:right="360"/>
            <w:rPr>
              <w:rFonts w:ascii="Gill Sans MT" w:hAnsi="Gill Sans MT"/>
              <w:color w:val="000000" w:themeColor="text1"/>
              <w:sz w:val="22"/>
              <w:szCs w:val="22"/>
            </w:rPr>
          </w:pPr>
          <w:r w:rsidRPr="003459D6">
            <w:rPr>
              <w:rStyle w:val="PlaceholderText"/>
              <w:rFonts w:ascii="Gill Sans MT" w:hAnsi="Gill Sans MT"/>
              <w:sz w:val="22"/>
              <w:szCs w:val="22"/>
            </w:rPr>
            <w:t>Reason for Resignation</w:t>
          </w:r>
        </w:p>
      </w:sdtContent>
    </w:sdt>
    <w:p w14:paraId="380A5C32" w14:textId="77777777" w:rsidR="005762E3" w:rsidRDefault="005762E3" w:rsidP="00FF42CD">
      <w:pPr>
        <w:ind w:left="270" w:right="360"/>
        <w:rPr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337"/>
        <w:gridCol w:w="1606"/>
        <w:gridCol w:w="1567"/>
        <w:gridCol w:w="2880"/>
        <w:gridCol w:w="360"/>
        <w:gridCol w:w="1615"/>
      </w:tblGrid>
      <w:tr w:rsidR="00C71643" w14:paraId="454C741F" w14:textId="77777777" w:rsidTr="00F9149E">
        <w:tc>
          <w:tcPr>
            <w:tcW w:w="2875" w:type="dxa"/>
            <w:tcBorders>
              <w:bottom w:val="single" w:sz="4" w:space="0" w:color="auto"/>
            </w:tcBorders>
          </w:tcPr>
          <w:p w14:paraId="007FC3B5" w14:textId="77777777" w:rsidR="00C71643" w:rsidRPr="006B0F90" w:rsidRDefault="006B0F90" w:rsidP="00D617F5">
            <w:pPr>
              <w:ind w:right="360"/>
              <w:rPr>
                <w:rFonts w:ascii="Gill Sans MT" w:hAnsi="Gill Sans MT"/>
                <w:sz w:val="24"/>
                <w:szCs w:val="24"/>
              </w:rPr>
            </w:pPr>
            <w:r w:rsidRPr="006B0F90">
              <w:rPr>
                <w:rFonts w:ascii="Gill Sans MT" w:hAnsi="Gill Sans MT"/>
                <w:sz w:val="24"/>
                <w:szCs w:val="24"/>
              </w:rPr>
              <w:t>X</w:t>
            </w:r>
          </w:p>
        </w:tc>
        <w:tc>
          <w:tcPr>
            <w:tcW w:w="337" w:type="dxa"/>
          </w:tcPr>
          <w:p w14:paraId="4083AC8D" w14:textId="77777777" w:rsidR="00C71643" w:rsidRDefault="00C71643" w:rsidP="00D617F5">
            <w:pPr>
              <w:ind w:right="360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606" w:type="dxa"/>
            <w:tcBorders>
              <w:bottom w:val="single" w:sz="4" w:space="0" w:color="auto"/>
            </w:tcBorders>
          </w:tcPr>
          <w:p w14:paraId="167F871A" w14:textId="77777777" w:rsidR="00C71643" w:rsidRDefault="00C71643" w:rsidP="00D617F5">
            <w:pPr>
              <w:ind w:right="360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67" w:type="dxa"/>
          </w:tcPr>
          <w:p w14:paraId="356EA246" w14:textId="77777777" w:rsidR="00C71643" w:rsidRDefault="00C71643" w:rsidP="00D617F5">
            <w:pPr>
              <w:ind w:right="360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70542940" w14:textId="77777777" w:rsidR="00C71643" w:rsidRPr="006B0F90" w:rsidRDefault="006B0F90" w:rsidP="00D617F5">
            <w:pPr>
              <w:ind w:right="360"/>
              <w:rPr>
                <w:rFonts w:ascii="Gill Sans MT" w:hAnsi="Gill Sans MT"/>
                <w:sz w:val="24"/>
                <w:szCs w:val="24"/>
              </w:rPr>
            </w:pPr>
            <w:r w:rsidRPr="006B0F90">
              <w:rPr>
                <w:rFonts w:ascii="Gill Sans MT" w:hAnsi="Gill Sans MT"/>
                <w:sz w:val="24"/>
                <w:szCs w:val="24"/>
              </w:rPr>
              <w:t>X</w:t>
            </w:r>
          </w:p>
        </w:tc>
        <w:tc>
          <w:tcPr>
            <w:tcW w:w="360" w:type="dxa"/>
          </w:tcPr>
          <w:p w14:paraId="67BF6393" w14:textId="77777777" w:rsidR="00C71643" w:rsidRDefault="00C71643" w:rsidP="00D617F5">
            <w:pPr>
              <w:ind w:right="360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345BEAD3" w14:textId="77777777" w:rsidR="00C71643" w:rsidRDefault="00C71643" w:rsidP="00D617F5">
            <w:pPr>
              <w:ind w:right="360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71643" w14:paraId="5214A838" w14:textId="77777777" w:rsidTr="006B0F90">
        <w:trPr>
          <w:trHeight w:val="432"/>
        </w:trPr>
        <w:tc>
          <w:tcPr>
            <w:tcW w:w="2875" w:type="dxa"/>
            <w:tcBorders>
              <w:top w:val="single" w:sz="4" w:space="0" w:color="auto"/>
            </w:tcBorders>
            <w:vAlign w:val="bottom"/>
          </w:tcPr>
          <w:p w14:paraId="210FB071" w14:textId="77777777" w:rsidR="00C71643" w:rsidRPr="00C71643" w:rsidRDefault="003459D6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Employee</w:t>
            </w:r>
            <w:r w:rsidR="00C71643" w:rsidRPr="00C71643">
              <w:rPr>
                <w:rFonts w:ascii="Gill Sans MT" w:hAnsi="Gill Sans MT"/>
                <w:sz w:val="16"/>
                <w:szCs w:val="16"/>
              </w:rPr>
              <w:t xml:space="preserve"> Signature</w:t>
            </w:r>
          </w:p>
        </w:tc>
        <w:tc>
          <w:tcPr>
            <w:tcW w:w="337" w:type="dxa"/>
            <w:vAlign w:val="bottom"/>
          </w:tcPr>
          <w:p w14:paraId="71F09718" w14:textId="77777777" w:rsidR="00C71643" w:rsidRPr="00C71643" w:rsidRDefault="00C71643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606" w:type="dxa"/>
            <w:tcBorders>
              <w:top w:val="single" w:sz="4" w:space="0" w:color="auto"/>
            </w:tcBorders>
            <w:vAlign w:val="bottom"/>
          </w:tcPr>
          <w:p w14:paraId="35E16ED4" w14:textId="77777777" w:rsidR="00C71643" w:rsidRPr="00C71643" w:rsidRDefault="00C71643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  <w:r w:rsidRPr="00C71643">
              <w:rPr>
                <w:rFonts w:ascii="Gill Sans MT" w:hAnsi="Gill Sans MT"/>
                <w:sz w:val="16"/>
                <w:szCs w:val="16"/>
              </w:rPr>
              <w:t>Date</w:t>
            </w:r>
          </w:p>
        </w:tc>
        <w:tc>
          <w:tcPr>
            <w:tcW w:w="1567" w:type="dxa"/>
            <w:vAlign w:val="bottom"/>
          </w:tcPr>
          <w:p w14:paraId="24657F47" w14:textId="77777777" w:rsidR="00C71643" w:rsidRPr="00C71643" w:rsidRDefault="00C71643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  <w:vAlign w:val="bottom"/>
          </w:tcPr>
          <w:p w14:paraId="64D08C79" w14:textId="77777777" w:rsidR="00C71643" w:rsidRPr="00C71643" w:rsidRDefault="003459D6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Witness</w:t>
            </w:r>
            <w:r w:rsidR="00C71643" w:rsidRPr="00C71643">
              <w:rPr>
                <w:rFonts w:ascii="Gill Sans MT" w:hAnsi="Gill Sans MT"/>
                <w:sz w:val="16"/>
                <w:szCs w:val="16"/>
              </w:rPr>
              <w:t xml:space="preserve"> Signature</w:t>
            </w:r>
          </w:p>
        </w:tc>
        <w:tc>
          <w:tcPr>
            <w:tcW w:w="360" w:type="dxa"/>
            <w:vAlign w:val="bottom"/>
          </w:tcPr>
          <w:p w14:paraId="2FA9FB50" w14:textId="77777777" w:rsidR="00C71643" w:rsidRPr="00C71643" w:rsidRDefault="00C71643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615" w:type="dxa"/>
            <w:tcBorders>
              <w:top w:val="single" w:sz="4" w:space="0" w:color="auto"/>
            </w:tcBorders>
            <w:vAlign w:val="bottom"/>
          </w:tcPr>
          <w:p w14:paraId="271B017C" w14:textId="77777777" w:rsidR="00C71643" w:rsidRPr="00C71643" w:rsidRDefault="00C71643" w:rsidP="00C71643">
            <w:pPr>
              <w:ind w:right="360"/>
              <w:jc w:val="center"/>
              <w:rPr>
                <w:rFonts w:ascii="Gill Sans MT" w:hAnsi="Gill Sans MT"/>
                <w:sz w:val="16"/>
                <w:szCs w:val="16"/>
              </w:rPr>
            </w:pPr>
            <w:r w:rsidRPr="00C71643">
              <w:rPr>
                <w:rFonts w:ascii="Gill Sans MT" w:hAnsi="Gill Sans MT"/>
                <w:sz w:val="16"/>
                <w:szCs w:val="16"/>
              </w:rPr>
              <w:t>Date</w:t>
            </w:r>
          </w:p>
        </w:tc>
      </w:tr>
    </w:tbl>
    <w:p w14:paraId="7D8652B1" w14:textId="77777777" w:rsidR="00C71643" w:rsidRPr="003459D6" w:rsidRDefault="003459D6" w:rsidP="003459D6">
      <w:pPr>
        <w:tabs>
          <w:tab w:val="left" w:pos="4635"/>
        </w:tabs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ab/>
      </w:r>
    </w:p>
    <w:sectPr w:rsidR="00C71643" w:rsidRPr="003459D6" w:rsidSect="00152743">
      <w:headerReference w:type="default" r:id="rId7"/>
      <w:footerReference w:type="default" r:id="rId8"/>
      <w:pgSz w:w="12240" w:h="15840"/>
      <w:pgMar w:top="360" w:right="360" w:bottom="360" w:left="360" w:header="360" w:footer="0" w:gutter="3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EC86B" w14:textId="77777777" w:rsidR="00CA539F" w:rsidRDefault="00CA539F" w:rsidP="0069413D">
      <w:pPr>
        <w:spacing w:before="0" w:after="0" w:line="240" w:lineRule="auto"/>
      </w:pPr>
      <w:r>
        <w:separator/>
      </w:r>
    </w:p>
  </w:endnote>
  <w:endnote w:type="continuationSeparator" w:id="0">
    <w:p w14:paraId="0BC87F56" w14:textId="77777777" w:rsidR="00CA539F" w:rsidRDefault="00CA539F" w:rsidP="006941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065"/>
      <w:gridCol w:w="4230"/>
      <w:gridCol w:w="4211"/>
      <w:gridCol w:w="9"/>
    </w:tblGrid>
    <w:tr w:rsidR="003459D6" w14:paraId="16C83D76" w14:textId="77777777" w:rsidTr="003459D6">
      <w:trPr>
        <w:trHeight w:val="432"/>
      </w:trPr>
      <w:tc>
        <w:tcPr>
          <w:tcW w:w="11515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E22B00"/>
          <w:vAlign w:val="center"/>
        </w:tcPr>
        <w:p w14:paraId="19E8E5E5" w14:textId="77777777" w:rsidR="003459D6" w:rsidRPr="003459D6" w:rsidRDefault="003459D6" w:rsidP="003459D6">
          <w:pPr>
            <w:jc w:val="center"/>
            <w:rPr>
              <w:rFonts w:ascii="Gill Sans MT" w:hAnsi="Gill Sans MT"/>
              <w:sz w:val="28"/>
              <w:szCs w:val="28"/>
            </w:rPr>
          </w:pPr>
          <w:r w:rsidRPr="003459D6">
            <w:rPr>
              <w:rFonts w:ascii="Gill Sans MT" w:hAnsi="Gill Sans MT"/>
              <w:color w:val="FFFFFF" w:themeColor="background1"/>
              <w:sz w:val="28"/>
              <w:szCs w:val="28"/>
            </w:rPr>
            <w:t>Office Use Only</w:t>
          </w:r>
        </w:p>
      </w:tc>
    </w:tr>
    <w:tr w:rsidR="003459D6" w14:paraId="0B976AAF" w14:textId="77777777" w:rsidTr="008739DF">
      <w:trPr>
        <w:trHeight w:val="576"/>
      </w:trPr>
      <w:tc>
        <w:tcPr>
          <w:tcW w:w="3065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AEAA558" w14:textId="77777777" w:rsidR="003459D6" w:rsidRPr="003459D6" w:rsidRDefault="003459D6" w:rsidP="003459D6">
          <w:pPr>
            <w:rPr>
              <w:rFonts w:ascii="Gill Sans MT" w:hAnsi="Gill Sans MT"/>
              <w:b/>
              <w:sz w:val="22"/>
              <w:szCs w:val="22"/>
            </w:rPr>
          </w:pPr>
          <w:r w:rsidRPr="003459D6">
            <w:rPr>
              <w:rFonts w:ascii="Gill Sans MT" w:hAnsi="Gill Sans MT"/>
              <w:b/>
              <w:sz w:val="22"/>
              <w:szCs w:val="22"/>
            </w:rPr>
            <w:t>Date and Time Received:</w:t>
          </w:r>
        </w:p>
      </w:tc>
      <w:tc>
        <w:tcPr>
          <w:tcW w:w="423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6D5F3C4" w14:textId="77777777" w:rsidR="003459D6" w:rsidRPr="003459D6" w:rsidRDefault="003459D6">
          <w:pPr>
            <w:rPr>
              <w:rFonts w:ascii="Gill Sans MT" w:hAnsi="Gill Sans MT"/>
              <w:sz w:val="22"/>
              <w:szCs w:val="22"/>
            </w:rPr>
          </w:pPr>
        </w:p>
      </w:tc>
      <w:tc>
        <w:tcPr>
          <w:tcW w:w="422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8F57507" w14:textId="77777777" w:rsidR="003459D6" w:rsidRPr="003459D6" w:rsidRDefault="003459D6">
          <w:pPr>
            <w:rPr>
              <w:rFonts w:ascii="Gill Sans MT" w:hAnsi="Gill Sans MT"/>
              <w:sz w:val="22"/>
              <w:szCs w:val="22"/>
            </w:rPr>
          </w:pPr>
        </w:p>
      </w:tc>
    </w:tr>
    <w:tr w:rsidR="003459D6" w14:paraId="726D27F0" w14:textId="77777777" w:rsidTr="008739DF">
      <w:trPr>
        <w:trHeight w:val="576"/>
      </w:trPr>
      <w:tc>
        <w:tcPr>
          <w:tcW w:w="3065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AE46695" w14:textId="77777777" w:rsidR="003459D6" w:rsidRPr="003459D6" w:rsidRDefault="003459D6" w:rsidP="003459D6">
          <w:pPr>
            <w:rPr>
              <w:rFonts w:ascii="Gill Sans MT" w:hAnsi="Gill Sans MT"/>
              <w:b/>
              <w:sz w:val="22"/>
              <w:szCs w:val="22"/>
            </w:rPr>
          </w:pPr>
          <w:r>
            <w:rPr>
              <w:rFonts w:ascii="Gill Sans MT" w:hAnsi="Gill Sans MT"/>
              <w:b/>
              <w:sz w:val="22"/>
              <w:szCs w:val="22"/>
            </w:rPr>
            <w:t>Two Week Notice Given:</w:t>
          </w:r>
        </w:p>
      </w:tc>
      <w:tc>
        <w:tcPr>
          <w:tcW w:w="4230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37404602" w14:textId="77777777" w:rsidR="003459D6" w:rsidRPr="003459D6" w:rsidRDefault="003459D6" w:rsidP="003459D6">
          <w:pPr>
            <w:jc w:val="center"/>
            <w:rPr>
              <w:rFonts w:ascii="Gill Sans MT" w:hAnsi="Gill Sans MT"/>
              <w:sz w:val="22"/>
              <w:szCs w:val="22"/>
            </w:rPr>
          </w:pPr>
          <w:r>
            <w:rPr>
              <w:rFonts w:ascii="Gill Sans MT" w:hAnsi="Gill Sans MT"/>
              <w:sz w:val="22"/>
              <w:szCs w:val="22"/>
            </w:rPr>
            <w:t>YES      NO</w:t>
          </w:r>
        </w:p>
      </w:tc>
      <w:tc>
        <w:tcPr>
          <w:tcW w:w="422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37CA9970" w14:textId="77777777" w:rsidR="003459D6" w:rsidRPr="003459D6" w:rsidRDefault="003459D6">
          <w:pPr>
            <w:rPr>
              <w:rFonts w:ascii="Gill Sans MT" w:hAnsi="Gill Sans MT"/>
              <w:sz w:val="22"/>
              <w:szCs w:val="22"/>
            </w:rPr>
          </w:pPr>
        </w:p>
      </w:tc>
    </w:tr>
    <w:tr w:rsidR="008739DF" w14:paraId="5313CBF1" w14:textId="77777777" w:rsidTr="008739DF">
      <w:trPr>
        <w:trHeight w:val="576"/>
      </w:trPr>
      <w:tc>
        <w:tcPr>
          <w:tcW w:w="3065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0A2229D" w14:textId="77777777" w:rsidR="008739DF" w:rsidRDefault="008739DF" w:rsidP="003459D6">
          <w:pPr>
            <w:rPr>
              <w:rFonts w:ascii="Gill Sans MT" w:hAnsi="Gill Sans MT"/>
              <w:b/>
              <w:sz w:val="22"/>
              <w:szCs w:val="22"/>
            </w:rPr>
          </w:pPr>
          <w:r>
            <w:rPr>
              <w:rFonts w:ascii="Gill Sans MT" w:hAnsi="Gill Sans MT"/>
              <w:b/>
              <w:sz w:val="22"/>
              <w:szCs w:val="22"/>
            </w:rPr>
            <w:t>Worked Until Last Day:</w:t>
          </w:r>
        </w:p>
      </w:tc>
      <w:tc>
        <w:tcPr>
          <w:tcW w:w="423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716C7C3" w14:textId="77777777" w:rsidR="008739DF" w:rsidRDefault="008739DF" w:rsidP="003459D6">
          <w:pPr>
            <w:jc w:val="center"/>
            <w:rPr>
              <w:rFonts w:ascii="Gill Sans MT" w:hAnsi="Gill Sans MT"/>
              <w:sz w:val="22"/>
              <w:szCs w:val="22"/>
            </w:rPr>
          </w:pPr>
          <w:r>
            <w:rPr>
              <w:rFonts w:ascii="Gill Sans MT" w:hAnsi="Gill Sans MT"/>
              <w:sz w:val="22"/>
              <w:szCs w:val="22"/>
            </w:rPr>
            <w:t>YES      NO</w:t>
          </w:r>
        </w:p>
      </w:tc>
      <w:tc>
        <w:tcPr>
          <w:tcW w:w="422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FFA5ECD" w14:textId="77777777" w:rsidR="008739DF" w:rsidRPr="003459D6" w:rsidRDefault="008739DF">
          <w:pPr>
            <w:rPr>
              <w:rFonts w:ascii="Gill Sans MT" w:hAnsi="Gill Sans MT"/>
              <w:sz w:val="22"/>
              <w:szCs w:val="22"/>
            </w:rPr>
          </w:pPr>
        </w:p>
      </w:tc>
    </w:tr>
    <w:tr w:rsidR="003459D6" w14:paraId="0F23B30B" w14:textId="77777777" w:rsidTr="003459D6">
      <w:tc>
        <w:tcPr>
          <w:tcW w:w="11515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3983C4DA" w14:textId="77777777" w:rsidR="003459D6" w:rsidRPr="003459D6" w:rsidRDefault="003459D6">
          <w:pPr>
            <w:rPr>
              <w:rFonts w:ascii="Gill Sans MT" w:hAnsi="Gill Sans MT"/>
              <w:sz w:val="22"/>
              <w:szCs w:val="22"/>
            </w:rPr>
          </w:pPr>
        </w:p>
      </w:tc>
    </w:tr>
    <w:tr w:rsidR="0069413D" w14:paraId="5D3262B0" w14:textId="77777777" w:rsidTr="003459D6">
      <w:tblPrEx>
        <w:tblCellMar>
          <w:left w:w="0" w:type="dxa"/>
          <w:right w:w="72" w:type="dxa"/>
        </w:tblCellMar>
      </w:tblPrEx>
      <w:trPr>
        <w:gridAfter w:val="1"/>
        <w:wAfter w:w="9" w:type="dxa"/>
        <w:trHeight w:val="590"/>
      </w:trPr>
      <w:tc>
        <w:tcPr>
          <w:tcW w:w="11506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E22B00"/>
          <w:vAlign w:val="center"/>
        </w:tcPr>
        <w:p w14:paraId="67986A49" w14:textId="77777777" w:rsidR="0069413D" w:rsidRDefault="00152743" w:rsidP="00D617F5">
          <w:pPr>
            <w:pStyle w:val="Footer"/>
            <w:jc w:val="right"/>
          </w:pPr>
          <w:r>
            <w:rPr>
              <w:noProof/>
            </w:rPr>
            <w:drawing>
              <wp:inline distT="0" distB="0" distL="0" distR="0" wp14:anchorId="69073B75" wp14:editId="5580F768">
                <wp:extent cx="1479550" cy="304800"/>
                <wp:effectExtent l="0" t="0" r="6350" b="0"/>
                <wp:docPr id="3" name="Picture 3" descr="C:\Users\matt\AppData\Local\Microsoft\Windows\INetCache\Content.Word\kc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6" descr="C:\Users\matt\AppData\Local\Microsoft\Windows\INetCache\Content.Word\kc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00D08D" w14:textId="77777777" w:rsidR="0069413D" w:rsidRDefault="0069413D" w:rsidP="00694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F24BB" w14:textId="77777777" w:rsidR="00CA539F" w:rsidRDefault="00CA539F" w:rsidP="0069413D">
      <w:pPr>
        <w:spacing w:before="0" w:after="0" w:line="240" w:lineRule="auto"/>
      </w:pPr>
      <w:r>
        <w:separator/>
      </w:r>
    </w:p>
  </w:footnote>
  <w:footnote w:type="continuationSeparator" w:id="0">
    <w:p w14:paraId="08D4B40D" w14:textId="77777777" w:rsidR="00CA539F" w:rsidRDefault="00CA539F" w:rsidP="0069413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5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0000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520"/>
    </w:tblGrid>
    <w:tr w:rsidR="0042201E" w14:paraId="640F877E" w14:textId="77777777" w:rsidTr="0042201E">
      <w:trPr>
        <w:trHeight w:val="1440"/>
      </w:trPr>
      <w:tc>
        <w:tcPr>
          <w:tcW w:w="11520" w:type="dxa"/>
          <w:shd w:val="clear" w:color="auto" w:fill="auto"/>
          <w:vAlign w:val="center"/>
        </w:tcPr>
        <w:p w14:paraId="3D1B86CF" w14:textId="77777777" w:rsidR="0042201E" w:rsidRPr="000D0DEC" w:rsidRDefault="0020055B" w:rsidP="0069413D">
          <w:pPr>
            <w:pStyle w:val="Header"/>
            <w:jc w:val="center"/>
            <w:rPr>
              <w:rFonts w:ascii="Gill Sans MT" w:hAnsi="Gill Sans MT"/>
              <w:color w:val="FFFFFF" w:themeColor="background1"/>
              <w:sz w:val="72"/>
              <w:szCs w:val="72"/>
            </w:rPr>
          </w:pPr>
          <w:r>
            <w:rPr>
              <w:rFonts w:ascii="Gill Sans MT" w:hAnsi="Gill Sans MT"/>
              <w:noProof/>
              <w:color w:val="FFFFFF" w:themeColor="background1"/>
              <w:sz w:val="72"/>
              <w:szCs w:val="72"/>
            </w:rPr>
            <w:drawing>
              <wp:inline distT="0" distB="0" distL="0" distR="0" wp14:anchorId="03DB3DA4" wp14:editId="0CD88231">
                <wp:extent cx="3086100" cy="638175"/>
                <wp:effectExtent l="0" t="0" r="0" b="9525"/>
                <wp:docPr id="1" name="Picture 1" descr="C:\Users\matt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matt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861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CDE183" w14:textId="77777777" w:rsidR="0069413D" w:rsidRPr="00152743" w:rsidRDefault="0069413D" w:rsidP="00152743">
    <w:pPr>
      <w:pStyle w:val="Header"/>
      <w:spacing w:before="0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attachedTemplate r:id="rId1"/>
  <w:documentProtection w:edit="forms" w:enforcement="0"/>
  <w:styleLockTheme/>
  <w:styleLockQFSet/>
  <w:defaultTabStop w:val="720"/>
  <w:drawingGridHorizontalSpacing w:val="10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3BF"/>
    <w:rsid w:val="00052CCE"/>
    <w:rsid w:val="00067923"/>
    <w:rsid w:val="00067A44"/>
    <w:rsid w:val="00082BBA"/>
    <w:rsid w:val="00091F47"/>
    <w:rsid w:val="000D0DEC"/>
    <w:rsid w:val="00152743"/>
    <w:rsid w:val="0020055B"/>
    <w:rsid w:val="002109AE"/>
    <w:rsid w:val="00277998"/>
    <w:rsid w:val="00287CEB"/>
    <w:rsid w:val="002F0643"/>
    <w:rsid w:val="0034561C"/>
    <w:rsid w:val="003459D6"/>
    <w:rsid w:val="003D0196"/>
    <w:rsid w:val="0042201E"/>
    <w:rsid w:val="005379C5"/>
    <w:rsid w:val="005762E3"/>
    <w:rsid w:val="0069413D"/>
    <w:rsid w:val="006B0F90"/>
    <w:rsid w:val="006B1F91"/>
    <w:rsid w:val="006B37F9"/>
    <w:rsid w:val="006F540F"/>
    <w:rsid w:val="006F680E"/>
    <w:rsid w:val="007657F7"/>
    <w:rsid w:val="007B3220"/>
    <w:rsid w:val="007E463E"/>
    <w:rsid w:val="0080526F"/>
    <w:rsid w:val="00835A83"/>
    <w:rsid w:val="008739DF"/>
    <w:rsid w:val="008E76D8"/>
    <w:rsid w:val="0091584D"/>
    <w:rsid w:val="00930F0D"/>
    <w:rsid w:val="009F7E00"/>
    <w:rsid w:val="00A52E63"/>
    <w:rsid w:val="00A77D51"/>
    <w:rsid w:val="00A91B79"/>
    <w:rsid w:val="00AA36F6"/>
    <w:rsid w:val="00B07F3D"/>
    <w:rsid w:val="00B644D3"/>
    <w:rsid w:val="00BC4FBB"/>
    <w:rsid w:val="00BE74AE"/>
    <w:rsid w:val="00BF3096"/>
    <w:rsid w:val="00C03893"/>
    <w:rsid w:val="00C52B1E"/>
    <w:rsid w:val="00C5504F"/>
    <w:rsid w:val="00C71643"/>
    <w:rsid w:val="00C815D2"/>
    <w:rsid w:val="00CA539F"/>
    <w:rsid w:val="00CB17F1"/>
    <w:rsid w:val="00CC09C9"/>
    <w:rsid w:val="00CC4F68"/>
    <w:rsid w:val="00D13EE1"/>
    <w:rsid w:val="00D617F5"/>
    <w:rsid w:val="00D95931"/>
    <w:rsid w:val="00DB6EB3"/>
    <w:rsid w:val="00F2634A"/>
    <w:rsid w:val="00F71373"/>
    <w:rsid w:val="00F76E79"/>
    <w:rsid w:val="00F9149E"/>
    <w:rsid w:val="00FB63BF"/>
    <w:rsid w:val="00FC2E40"/>
    <w:rsid w:val="00FC4050"/>
    <w:rsid w:val="00FD534F"/>
    <w:rsid w:val="00FF42CD"/>
    <w:rsid w:val="00FF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9036D"/>
  <w15:chartTrackingRefBased/>
  <w15:docId w15:val="{1452DFAE-6CF7-4027-9DCA-79302199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3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13D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3D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3D"/>
    <w:pPr>
      <w:pBdr>
        <w:top w:val="single" w:sz="6" w:space="2" w:color="5B9BD5" w:themeColor="accent1"/>
        <w:left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3D"/>
    <w:pPr>
      <w:pBdr>
        <w:top w:val="dotted" w:sz="6" w:space="2" w:color="5B9BD5" w:themeColor="accent1"/>
        <w:left w:val="dotted" w:sz="6" w:space="2" w:color="5B9BD5" w:themeColor="accent1"/>
      </w:pBdr>
      <w:spacing w:before="300" w:after="0"/>
      <w:outlineLvl w:val="3"/>
    </w:pPr>
    <w:rPr>
      <w:caps/>
      <w:color w:val="2E74B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3D"/>
    <w:pPr>
      <w:pBdr>
        <w:bottom w:val="single" w:sz="6" w:space="1" w:color="5B9BD5" w:themeColor="accent1"/>
      </w:pBdr>
      <w:spacing w:before="300" w:after="0"/>
      <w:outlineLvl w:val="4"/>
    </w:pPr>
    <w:rPr>
      <w:caps/>
      <w:color w:val="2E74B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3D"/>
    <w:pPr>
      <w:pBdr>
        <w:bottom w:val="dotted" w:sz="6" w:space="1" w:color="5B9BD5" w:themeColor="accent1"/>
      </w:pBdr>
      <w:spacing w:before="300" w:after="0"/>
      <w:outlineLvl w:val="5"/>
    </w:pPr>
    <w:rPr>
      <w:caps/>
      <w:color w:val="2E74B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3D"/>
    <w:pPr>
      <w:spacing w:before="300" w:after="0"/>
      <w:outlineLvl w:val="6"/>
    </w:pPr>
    <w:rPr>
      <w:caps/>
      <w:color w:val="2E74B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3D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3D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3D"/>
    <w:rPr>
      <w:b/>
      <w:bCs/>
      <w:caps/>
      <w:color w:val="FFFFFF" w:themeColor="background1"/>
      <w:spacing w:val="15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3D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3D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3D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3D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3D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3D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3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3D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413D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9413D"/>
    <w:pPr>
      <w:spacing w:before="720"/>
    </w:pPr>
    <w:rPr>
      <w:caps/>
      <w:color w:val="5B9BD5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413D"/>
    <w:rPr>
      <w:caps/>
      <w:color w:val="5B9BD5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3D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413D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69413D"/>
    <w:rPr>
      <w:b/>
      <w:bCs/>
    </w:rPr>
  </w:style>
  <w:style w:type="character" w:styleId="Emphasis">
    <w:name w:val="Emphasis"/>
    <w:uiPriority w:val="20"/>
    <w:qFormat/>
    <w:rsid w:val="0069413D"/>
    <w:rPr>
      <w:caps/>
      <w:color w:val="1F4D78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69413D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6941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9413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9413D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3D"/>
    <w:pPr>
      <w:pBdr>
        <w:top w:val="single" w:sz="4" w:space="10" w:color="5B9BD5" w:themeColor="accent1"/>
        <w:left w:val="single" w:sz="4" w:space="10" w:color="5B9BD5" w:themeColor="accent1"/>
      </w:pBdr>
      <w:spacing w:after="0"/>
      <w:ind w:left="1296" w:right="1152"/>
      <w:jc w:val="both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3D"/>
    <w:rPr>
      <w:i/>
      <w:iCs/>
      <w:color w:val="5B9BD5" w:themeColor="accent1"/>
      <w:sz w:val="20"/>
      <w:szCs w:val="20"/>
    </w:rPr>
  </w:style>
  <w:style w:type="character" w:styleId="SubtleEmphasis">
    <w:name w:val="Subtle Emphasis"/>
    <w:uiPriority w:val="19"/>
    <w:qFormat/>
    <w:rsid w:val="0069413D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69413D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69413D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69413D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69413D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413D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94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13D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94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13D"/>
    <w:rPr>
      <w:i/>
      <w:i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9413D"/>
    <w:rPr>
      <w:sz w:val="20"/>
      <w:szCs w:val="20"/>
    </w:rPr>
  </w:style>
  <w:style w:type="table" w:styleId="TableGrid">
    <w:name w:val="Table Grid"/>
    <w:basedOn w:val="TableNormal"/>
    <w:uiPriority w:val="39"/>
    <w:rsid w:val="0069413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0DE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01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0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.Medina.KCIWIRELESS\Downloads\777dfae1-cf57-419a-b778-bc1cfba6131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68DBD8B378481191D3EBCA54ECE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1F30F-A2EE-408D-A02C-F7B412D410F5}"/>
      </w:docPartPr>
      <w:docPartBody>
        <w:p w:rsidR="00E534EF" w:rsidRDefault="000B48F6">
          <w:pPr>
            <w:pStyle w:val="0568DBD8B378481191D3EBCA54ECE37A"/>
          </w:pPr>
          <w:r>
            <w:rPr>
              <w:rStyle w:val="PlaceholderText"/>
            </w:rPr>
            <w:t>Enter Employee Name</w:t>
          </w:r>
        </w:p>
      </w:docPartBody>
    </w:docPart>
    <w:docPart>
      <w:docPartPr>
        <w:name w:val="A980F987A5ED4E76822A12AA91500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0DACC-D3F3-4FC1-8E35-53C9E865C13C}"/>
      </w:docPartPr>
      <w:docPartBody>
        <w:p w:rsidR="00E534EF" w:rsidRDefault="000B48F6">
          <w:pPr>
            <w:pStyle w:val="A980F987A5ED4E76822A12AA915003F0"/>
          </w:pPr>
          <w:r>
            <w:rPr>
              <w:rStyle w:val="PlaceholderText"/>
            </w:rPr>
            <w:t>Enter Employee Hire Date</w:t>
          </w:r>
        </w:p>
      </w:docPartBody>
    </w:docPart>
    <w:docPart>
      <w:docPartPr>
        <w:name w:val="C417043C7E014AFFAB4D6F61F69BB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8B11B-4E49-4DD2-B00A-2CA1C5A683A0}"/>
      </w:docPartPr>
      <w:docPartBody>
        <w:p w:rsidR="00E534EF" w:rsidRDefault="000B48F6">
          <w:pPr>
            <w:pStyle w:val="C417043C7E014AFFAB4D6F61F69BB278"/>
          </w:pPr>
          <w:r>
            <w:rPr>
              <w:rStyle w:val="PlaceholderText"/>
            </w:rPr>
            <w:t>Enter Employee ID</w:t>
          </w:r>
        </w:p>
      </w:docPartBody>
    </w:docPart>
    <w:docPart>
      <w:docPartPr>
        <w:name w:val="ED96E692416B40E5A4F11681A06BE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6AEB4-E07D-435D-A0D1-8A2516F45FB3}"/>
      </w:docPartPr>
      <w:docPartBody>
        <w:p w:rsidR="00E534EF" w:rsidRDefault="000B48F6">
          <w:pPr>
            <w:pStyle w:val="ED96E692416B40E5A4F11681A06BE82D"/>
          </w:pPr>
          <w:r>
            <w:rPr>
              <w:rStyle w:val="PlaceholderText"/>
            </w:rPr>
            <w:t>Select Assigned Location</w:t>
          </w:r>
        </w:p>
      </w:docPartBody>
    </w:docPart>
    <w:docPart>
      <w:docPartPr>
        <w:name w:val="3522D8F510994E68907926C42E36E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F22B3-5835-406C-8B22-7DC69E4253F3}"/>
      </w:docPartPr>
      <w:docPartBody>
        <w:p w:rsidR="00E534EF" w:rsidRDefault="000B48F6">
          <w:pPr>
            <w:pStyle w:val="3522D8F510994E68907926C42E36EE5F"/>
          </w:pPr>
          <w:r>
            <w:rPr>
              <w:rStyle w:val="PlaceholderText"/>
            </w:rPr>
            <w:t>Job Title</w:t>
          </w:r>
        </w:p>
      </w:docPartBody>
    </w:docPart>
    <w:docPart>
      <w:docPartPr>
        <w:name w:val="EA269832964A4C3797F8EA2D7606C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57E5B-05A3-474F-8AF4-B2F8250D146B}"/>
      </w:docPartPr>
      <w:docPartBody>
        <w:p w:rsidR="00E534EF" w:rsidRDefault="000B48F6">
          <w:pPr>
            <w:pStyle w:val="EA269832964A4C3797F8EA2D7606CDD4"/>
          </w:pPr>
          <w:r w:rsidRPr="003459D6">
            <w:rPr>
              <w:rStyle w:val="PlaceholderText"/>
              <w:rFonts w:ascii="Gill Sans MT" w:hAnsi="Gill Sans MT"/>
            </w:rPr>
            <w:t>Last Day of Employment</w:t>
          </w:r>
        </w:p>
      </w:docPartBody>
    </w:docPart>
    <w:docPart>
      <w:docPartPr>
        <w:name w:val="9BC1877AB8A24B7C825E1F2A7F928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092AA-72B2-4D2C-BA8B-A59FF84D4E19}"/>
      </w:docPartPr>
      <w:docPartBody>
        <w:p w:rsidR="00E534EF" w:rsidRDefault="000B48F6">
          <w:pPr>
            <w:pStyle w:val="9BC1877AB8A24B7C825E1F2A7F928A58"/>
          </w:pPr>
          <w:r w:rsidRPr="003459D6">
            <w:rPr>
              <w:rStyle w:val="PlaceholderText"/>
              <w:rFonts w:ascii="Gill Sans MT" w:hAnsi="Gill Sans MT"/>
            </w:rPr>
            <w:t>Reason for Resignation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F6"/>
    <w:rsid w:val="000B48F6"/>
    <w:rsid w:val="00184072"/>
    <w:rsid w:val="00A53097"/>
    <w:rsid w:val="00C94964"/>
    <w:rsid w:val="00E534EF"/>
    <w:rsid w:val="00EA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072"/>
    <w:rPr>
      <w:color w:val="808080"/>
    </w:rPr>
  </w:style>
  <w:style w:type="paragraph" w:customStyle="1" w:styleId="0568DBD8B378481191D3EBCA54ECE37A">
    <w:name w:val="0568DBD8B378481191D3EBCA54ECE37A"/>
  </w:style>
  <w:style w:type="paragraph" w:customStyle="1" w:styleId="A980F987A5ED4E76822A12AA915003F0">
    <w:name w:val="A980F987A5ED4E76822A12AA915003F0"/>
  </w:style>
  <w:style w:type="paragraph" w:customStyle="1" w:styleId="C417043C7E014AFFAB4D6F61F69BB278">
    <w:name w:val="C417043C7E014AFFAB4D6F61F69BB278"/>
  </w:style>
  <w:style w:type="paragraph" w:customStyle="1" w:styleId="ED96E692416B40E5A4F11681A06BE82D">
    <w:name w:val="ED96E692416B40E5A4F11681A06BE82D"/>
  </w:style>
  <w:style w:type="paragraph" w:customStyle="1" w:styleId="3522D8F510994E68907926C42E36EE5F">
    <w:name w:val="3522D8F510994E68907926C42E36EE5F"/>
  </w:style>
  <w:style w:type="paragraph" w:customStyle="1" w:styleId="EA269832964A4C3797F8EA2D7606CDD4">
    <w:name w:val="EA269832964A4C3797F8EA2D7606CDD4"/>
  </w:style>
  <w:style w:type="paragraph" w:customStyle="1" w:styleId="9BC1877AB8A24B7C825E1F2A7F928A58">
    <w:name w:val="9BC1877AB8A24B7C825E1F2A7F928A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F4FFFFF-3C0F-44B8-BA41-2211BDF0F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777dfae1-cf57-419a-b778-bc1cfba6131e</Template>
  <TotalTime>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of Resignation</vt:lpstr>
    </vt:vector>
  </TitlesOfParts>
  <Manager>Troy.Pham@kciwireless.com</Manager>
  <Company>KCI Wireless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Resignation</dc:title>
  <dc:subject>Letter of Resignation</dc:subject>
  <dc:creator>Jacob Medina</dc:creator>
  <cp:keywords>Letter of Resignation</cp:keywords>
  <dc:description/>
  <cp:lastModifiedBy>Andrea Chapa</cp:lastModifiedBy>
  <cp:revision>2</cp:revision>
  <cp:lastPrinted>2016-01-14T18:35:00Z</cp:lastPrinted>
  <dcterms:created xsi:type="dcterms:W3CDTF">2021-07-16T21:24:00Z</dcterms:created>
  <dcterms:modified xsi:type="dcterms:W3CDTF">2021-07-16T21:24:00Z</dcterms:modified>
  <cp:category>Human Resources</cp:category>
</cp:coreProperties>
</file>